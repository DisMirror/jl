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95D" w:rsidRDefault="00D1795D" w:rsidP="00DA3F2D">
      <w:pPr>
        <w:spacing w:after="0" w:line="240" w:lineRule="auto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0.5pt;height:90.75pt;visibility:visible">
            <v:imagedata r:id="rId6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" o:spid="_x0000_i1026" type="#_x0000_t75" style="width:304.5pt;height:97.5pt;visibility:visible">
            <v:imagedata r:id="rId7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" o:spid="_x0000_i1027" type="#_x0000_t75" style="width:327pt;height:159pt;visibility:visible">
            <v:imagedata r:id="rId8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" o:spid="_x0000_i1028" type="#_x0000_t75" style="width:431.25pt;height:1in;visibility:visible">
            <v:imagedata r:id="rId9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" o:spid="_x0000_i1029" type="#_x0000_t75" style="width:429pt;height:130.5pt;visibility:visible">
            <v:imagedata r:id="rId10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" o:spid="_x0000_i1030" type="#_x0000_t75" style="width:67.5pt;height:46.5pt;visibility:visible">
            <v:imagedata r:id="rId11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" o:spid="_x0000_i1031" type="#_x0000_t75" style="width:6in;height:73.5pt;visibility:visible">
            <v:imagedata r:id="rId12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8" o:spid="_x0000_i1032" type="#_x0000_t75" style="width:279.75pt;height:94.5pt;visibility:visible">
            <v:imagedata r:id="rId13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9" o:spid="_x0000_i1033" type="#_x0000_t75" style="width:427.5pt;height:112.5pt;visibility:visible">
            <v:imagedata r:id="rId14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0" o:spid="_x0000_i1034" type="#_x0000_t75" style="width:429.75pt;height:97.5pt;visibility:visible">
            <v:imagedata r:id="rId15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1" o:spid="_x0000_i1035" type="#_x0000_t75" style="width:328.5pt;height:93.75pt;visibility:visible">
            <v:imagedata r:id="rId16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2" o:spid="_x0000_i1036" type="#_x0000_t75" style="width:290.25pt;height:93.75pt;visibility:visible">
            <v:imagedata r:id="rId17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3" o:spid="_x0000_i1037" type="#_x0000_t75" style="width:466.5pt;height:138.75pt;visibility:visible">
            <v:imagedata r:id="rId18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4" o:spid="_x0000_i1038" type="#_x0000_t75" style="width:213.75pt;height:140.25pt;visibility:visible">
            <v:imagedata r:id="rId19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5" o:spid="_x0000_i1039" type="#_x0000_t75" style="width:67.5pt;height:49.5pt;visibility:visible">
            <v:imagedata r:id="rId20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6" o:spid="_x0000_i1040" type="#_x0000_t75" style="width:251.25pt;height:93pt;visibility:visible">
            <v:imagedata r:id="rId21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7" o:spid="_x0000_i1041" type="#_x0000_t75" style="width:261pt;height:91.5pt;visibility:visible">
            <v:imagedata r:id="rId22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  <w:rPr>
          <w:noProof/>
        </w:rPr>
      </w:pPr>
      <w:r>
        <w:rPr>
          <w:noProof/>
        </w:rPr>
        <w:pict>
          <v:shape id="Picture 18" o:spid="_x0000_i1042" type="#_x0000_t75" style="width:474pt;height:143.25pt;visibility:visible">
            <v:imagedata r:id="rId23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19" o:spid="_x0000_i1043" type="#_x0000_t75" style="width:516pt;height:384pt;visibility:visible">
            <v:imagedata r:id="rId24" o:title=""/>
          </v:shape>
        </w:pic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0" o:spid="_x0000_i1044" type="#_x0000_t75" style="width:378.75pt;height:94.5pt;visibility:visible">
            <v:imagedata r:id="rId25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1" o:spid="_x0000_i1045" type="#_x0000_t75" style="width:293.25pt;height:97.5pt;visibility:visible">
            <v:imagedata r:id="rId26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2" o:spid="_x0000_i1046" type="#_x0000_t75" style="width:249.75pt;height:99pt;visibility:visible">
            <v:imagedata r:id="rId27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3" o:spid="_x0000_i1047" type="#_x0000_t75" style="width:287.25pt;height:100.5pt;visibility:visible">
            <v:imagedata r:id="rId28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4" o:spid="_x0000_i1048" type="#_x0000_t75" style="width:213pt;height:90.75pt;visibility:visible">
            <v:imagedata r:id="rId29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5" o:spid="_x0000_i1049" type="#_x0000_t75" style="width:523.5pt;height:108pt;visibility:visible">
            <v:imagedata r:id="rId30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6" o:spid="_x0000_i1050" type="#_x0000_t75" style="width:530.25pt;height:129pt;visibility:visible">
            <v:imagedata r:id="rId31" o:title=""/>
          </v:shape>
        </w:pic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7" o:spid="_x0000_i1051" type="#_x0000_t75" style="width:203.25pt;height:90pt;visibility:visible">
            <v:imagedata r:id="rId32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8" o:spid="_x0000_i1052" type="#_x0000_t75" style="width:525.75pt;height:147pt;visibility:visible">
            <v:imagedata r:id="rId33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29" o:spid="_x0000_i1053" type="#_x0000_t75" style="width:63.75pt;height:46.5pt;visibility:visible">
            <v:imagedata r:id="rId34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0" o:spid="_x0000_i1054" type="#_x0000_t75" style="width:523.5pt;height:195.75pt;visibility:visible">
            <v:imagedata r:id="rId35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1" o:spid="_x0000_i1055" type="#_x0000_t75" style="width:531.75pt;height:205.5pt;visibility:visible">
            <v:imagedata r:id="rId36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2" o:spid="_x0000_i1056" type="#_x0000_t75" style="width:427.5pt;height:244.5pt;visibility:visible">
            <v:imagedata r:id="rId37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3" o:spid="_x0000_i1057" type="#_x0000_t75" style="width:63.75pt;height:42.75pt;visibility:visible">
            <v:imagedata r:id="rId38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4" o:spid="_x0000_i1058" type="#_x0000_t75" style="width:366.75pt;height:91.5pt;visibility:visible">
            <v:imagedata r:id="rId39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5" o:spid="_x0000_i1059" type="#_x0000_t75" style="width:522pt;height:232.5pt;visibility:visible">
            <v:imagedata r:id="rId40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6" o:spid="_x0000_i1060" type="#_x0000_t75" style="width:516pt;height:138pt;visibility:visible">
            <v:imagedata r:id="rId41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  <w:r>
        <w:br w:type="page"/>
      </w:r>
    </w:p>
    <w:p w:rsidR="00D1795D" w:rsidRDefault="00D1795D" w:rsidP="00DA3F2D">
      <w:pPr>
        <w:spacing w:after="0" w:line="240" w:lineRule="auto"/>
        <w:rPr>
          <w:noProof/>
        </w:rPr>
      </w:pPr>
      <w:r>
        <w:rPr>
          <w:noProof/>
        </w:rPr>
        <w:pict>
          <v:shape id="Picture 37" o:spid="_x0000_i1061" type="#_x0000_t75" style="width:311.25pt;height:93.75pt;visibility:visible">
            <v:imagedata r:id="rId42" o:title=""/>
          </v:shape>
        </w:pict>
      </w:r>
      <w:r>
        <w:rPr>
          <w:noProof/>
        </w:rPr>
        <w:t>A</w:t>
      </w:r>
    </w:p>
    <w:p w:rsidR="00D1795D" w:rsidRDefault="00D1795D" w:rsidP="00DA3F2D">
      <w:pPr>
        <w:spacing w:after="0" w:line="240" w:lineRule="auto"/>
        <w:rPr>
          <w:noProof/>
        </w:rPr>
      </w:pPr>
      <w:r>
        <w:rPr>
          <w:noProof/>
        </w:rPr>
        <w:pict>
          <v:shape id="Picture 38" o:spid="_x0000_i1062" type="#_x0000_t75" style="width:529.5pt;height:422.25pt;visibility:visible">
            <v:imagedata r:id="rId43" o:title=""/>
          </v:shape>
        </w:pic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39" o:spid="_x0000_i1063" type="#_x0000_t75" style="width:428.25pt;height:333.75pt;visibility:visible">
            <v:imagedata r:id="rId44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br w:type="page"/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0" o:spid="_x0000_i1064" type="#_x0000_t75" style="width:384pt;height:93pt;visibility:visible">
            <v:imagedata r:id="rId45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1" o:spid="_x0000_i1065" type="#_x0000_t75" style="width:499.5pt;height:91.5pt;visibility:visible">
            <v:imagedata r:id="rId46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2" o:spid="_x0000_i1066" type="#_x0000_t75" style="width:501.75pt;height:348.75pt;visibility:visible">
            <v:imagedata r:id="rId47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3" o:spid="_x0000_i1067" type="#_x0000_t75" style="width:63pt;height:48.75pt;visibility:visible">
            <v:imagedata r:id="rId48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4" o:spid="_x0000_i1068" type="#_x0000_t75" style="width:369pt;height:96pt;visibility:visible">
            <v:imagedata r:id="rId49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5" o:spid="_x0000_i1069" type="#_x0000_t75" style="width:498pt;height:132.75pt;visibility:visible">
            <v:imagedata r:id="rId50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6" o:spid="_x0000_i1070" type="#_x0000_t75" style="width:522pt;height:201.75pt;visibility:visible">
            <v:imagedata r:id="rId51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7" o:spid="_x0000_i1071" type="#_x0000_t75" style="width:78.75pt;height:46.5pt;visibility:visible">
            <v:imagedata r:id="rId52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8" o:spid="_x0000_i1072" type="#_x0000_t75" style="width:344.25pt;height:94.5pt;visibility:visible">
            <v:imagedata r:id="rId53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49" o:spid="_x0000_i1073" type="#_x0000_t75" style="width:7in;height:395.25pt;visibility:visible">
            <v:imagedata r:id="rId54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0" o:spid="_x0000_i1074" type="#_x0000_t75" style="width:70.5pt;height:51pt;visibility:visible">
            <v:imagedata r:id="rId55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1" o:spid="_x0000_i1075" type="#_x0000_t75" style="width:450pt;height:366pt;visibility:visible">
            <v:imagedata r:id="rId56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2" o:spid="_x0000_i1076" type="#_x0000_t75" style="width:480pt;height:181.5pt;visibility:visible">
            <v:imagedata r:id="rId57" o:title=""/>
          </v:shape>
        </w:pict>
      </w:r>
    </w:p>
    <w:p w:rsidR="00D1795D" w:rsidRDefault="00D1795D" w:rsidP="00DA3F2D">
      <w:pPr>
        <w:spacing w:after="0" w:line="240" w:lineRule="auto"/>
        <w:rPr>
          <w:noProof/>
        </w:rPr>
      </w:pPr>
      <w:r>
        <w:rPr>
          <w:noProof/>
        </w:rPr>
        <w:pict>
          <v:shape id="Picture 53" o:spid="_x0000_i1077" type="#_x0000_t75" style="width:532.5pt;height:170.25pt;visibility:visible">
            <v:imagedata r:id="rId58" o:title=""/>
          </v:shape>
        </w:pic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4" o:spid="_x0000_i1078" type="#_x0000_t75" style="width:351pt;height:93.75pt;visibility:visible">
            <v:imagedata r:id="rId59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5" o:spid="_x0000_i1079" type="#_x0000_t75" style="width:240.75pt;height:93.75pt;visibility:visible">
            <v:imagedata r:id="rId60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6" o:spid="_x0000_i1080" type="#_x0000_t75" style="width:427.5pt;height:81.75pt;visibility:visible">
            <v:imagedata r:id="rId61" o:title=""/>
          </v:shape>
        </w:pict>
      </w:r>
    </w:p>
    <w:p w:rsidR="00D1795D" w:rsidRDefault="00D1795D" w:rsidP="00DA3F2D">
      <w:pPr>
        <w:spacing w:after="0" w:line="240" w:lineRule="auto"/>
      </w:pPr>
      <w:r>
        <w:t>D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7" o:spid="_x0000_i1081" type="#_x0000_t75" style="width:508.5pt;height:179.25pt;visibility:visible">
            <v:imagedata r:id="rId62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8" o:spid="_x0000_i1082" type="#_x0000_t75" style="width:515.25pt;height:74.25pt;visibility:visible">
            <v:imagedata r:id="rId63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59" o:spid="_x0000_i1083" type="#_x0000_t75" style="width:82.5pt;height:45.75pt;visibility:visible">
            <v:imagedata r:id="rId64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0" o:spid="_x0000_i1084" type="#_x0000_t75" style="width:500.25pt;height:108.75pt;visibility:visible">
            <v:imagedata r:id="rId65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1" o:spid="_x0000_i1085" type="#_x0000_t75" style="width:429pt;height:527.25pt;visibility:visible">
            <v:imagedata r:id="rId66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2" o:spid="_x0000_i1086" type="#_x0000_t75" style="width:63.75pt;height:55.5pt;visibility:visible">
            <v:imagedata r:id="rId67" o:title=""/>
          </v:shape>
        </w:pict>
      </w:r>
    </w:p>
    <w:p w:rsidR="00D1795D" w:rsidRDefault="00D1795D" w:rsidP="00DA3F2D">
      <w:pPr>
        <w:spacing w:after="0" w:line="240" w:lineRule="auto"/>
      </w:pPr>
      <w:r>
        <w:br w:type="page"/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3" o:spid="_x0000_i1087" type="#_x0000_t75" style="width:517.5pt;height:408pt;visibility:visible">
            <v:imagedata r:id="rId68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4" o:spid="_x0000_i1088" type="#_x0000_t75" style="width:75.75pt;height:48.75pt;visibility:visible">
            <v:imagedata r:id="rId69" o:title=""/>
          </v:shape>
        </w:pict>
      </w:r>
    </w:p>
    <w:p w:rsidR="00D1795D" w:rsidRDefault="00D1795D" w:rsidP="00DA3F2D">
      <w:pPr>
        <w:spacing w:after="0" w:line="240" w:lineRule="auto"/>
      </w:pPr>
      <w:r>
        <w:br w:type="page"/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5" o:spid="_x0000_i1089" type="#_x0000_t75" style="width:519.75pt;height:100.5pt;visibility:visible">
            <v:imagedata r:id="rId70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6" o:spid="_x0000_i1090" type="#_x0000_t75" style="width:522.75pt;height:305.25pt;visibility:visible">
            <v:imagedata r:id="rId71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7" o:spid="_x0000_i1091" type="#_x0000_t75" style="width:63.75pt;height:52.5pt;visibility:visible">
            <v:imagedata r:id="rId72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8" o:spid="_x0000_i1092" type="#_x0000_t75" style="width:524.25pt;height:135pt;visibility:visible">
            <v:imagedata r:id="rId73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69" o:spid="_x0000_i1093" type="#_x0000_t75" style="width:66.75pt;height:49.5pt;visibility:visible">
            <v:imagedata r:id="rId74" o:title=""/>
          </v:shape>
        </w:pict>
      </w:r>
    </w:p>
    <w:p w:rsidR="00D1795D" w:rsidRDefault="00D1795D" w:rsidP="00DA3F2D">
      <w:pPr>
        <w:spacing w:after="0" w:line="240" w:lineRule="auto"/>
      </w:pPr>
      <w:r>
        <w:br w:type="page"/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0" o:spid="_x0000_i1094" type="#_x0000_t75" style="width:237pt;height:96.75pt;visibility:visible">
            <v:imagedata r:id="rId75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1" o:spid="_x0000_i1095" type="#_x0000_t75" style="width:508.5pt;height:179.25pt;visibility:visible">
            <v:imagedata r:id="rId76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2" o:spid="_x0000_i1096" type="#_x0000_t75" style="width:1in;height:49.5pt;visibility:visible">
            <v:imagedata r:id="rId77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3" o:spid="_x0000_i1097" type="#_x0000_t75" style="width:515.25pt;height:194.25pt;visibility:visible">
            <v:imagedata r:id="rId78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4" o:spid="_x0000_i1098" type="#_x0000_t75" style="width:64.5pt;height:45pt;visibility:visible">
            <v:imagedata r:id="rId79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5" o:spid="_x0000_i1099" type="#_x0000_t75" style="width:498.75pt;height:178.5pt;visibility:visible">
            <v:imagedata r:id="rId80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6" o:spid="_x0000_i1100" type="#_x0000_t75" style="width:72.75pt;height:46.5pt;visibility:visible">
            <v:imagedata r:id="rId81" o:title=""/>
          </v:shape>
        </w:pic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7" o:spid="_x0000_i1101" type="#_x0000_t75" style="width:509.25pt;height:481.5pt;visibility:visible">
            <v:imagedata r:id="rId82" o:title=""/>
          </v:shape>
        </w:pict>
      </w:r>
    </w:p>
    <w:p w:rsidR="00D1795D" w:rsidRDefault="00D1795D" w:rsidP="00DA3F2D">
      <w:pPr>
        <w:spacing w:after="0" w:line="240" w:lineRule="auto"/>
      </w:pPr>
      <w:r>
        <w:t>A</w:t>
      </w:r>
    </w:p>
    <w:p w:rsidR="00D1795D" w:rsidRDefault="00D1795D" w:rsidP="00DA3F2D">
      <w:pPr>
        <w:spacing w:after="0" w:line="240" w:lineRule="auto"/>
      </w:pP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8" o:spid="_x0000_i1102" type="#_x0000_t75" style="width:516.75pt;height:127.5pt;visibility:visible">
            <v:imagedata r:id="rId83" o:title=""/>
          </v:shape>
        </w:pict>
      </w:r>
    </w:p>
    <w:p w:rsidR="00D1795D" w:rsidRDefault="00D1795D" w:rsidP="00DA3F2D">
      <w:pPr>
        <w:spacing w:after="0" w:line="240" w:lineRule="auto"/>
      </w:pPr>
      <w:r>
        <w:t>C</w:t>
      </w:r>
    </w:p>
    <w:p w:rsidR="00D1795D" w:rsidRDefault="00D1795D" w:rsidP="00DA3F2D">
      <w:pPr>
        <w:spacing w:after="0" w:line="240" w:lineRule="auto"/>
      </w:pPr>
      <w:r>
        <w:rPr>
          <w:noProof/>
        </w:rPr>
        <w:pict>
          <v:shape id="Picture 79" o:spid="_x0000_i1103" type="#_x0000_t75" style="width:175.5pt;height:96pt;visibility:visible">
            <v:imagedata r:id="rId84" o:title=""/>
          </v:shape>
        </w:pict>
      </w:r>
    </w:p>
    <w:p w:rsidR="00D1795D" w:rsidRDefault="00D1795D" w:rsidP="00DA3F2D">
      <w:pPr>
        <w:spacing w:after="0" w:line="240" w:lineRule="auto"/>
      </w:pPr>
      <w:r>
        <w:t>B</w:t>
      </w:r>
      <w:bookmarkStart w:id="0" w:name="_GoBack"/>
      <w:bookmarkEnd w:id="0"/>
    </w:p>
    <w:sectPr w:rsidR="00D1795D" w:rsidSect="00DA3F2D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5" w:h="16840" w:code="9"/>
      <w:pgMar w:top="1060" w:right="567" w:bottom="958" w:left="567" w:header="244" w:footer="76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95D" w:rsidRDefault="00D1795D">
      <w:r>
        <w:separator/>
      </w:r>
    </w:p>
  </w:endnote>
  <w:endnote w:type="continuationSeparator" w:id="0">
    <w:p w:rsidR="00D1795D" w:rsidRDefault="00D179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 w:rsidP="00B414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795D" w:rsidRDefault="00D1795D" w:rsidP="000223C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 w:rsidP="00B414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19</w:t>
    </w:r>
    <w:r>
      <w:rPr>
        <w:rStyle w:val="PageNumber"/>
      </w:rPr>
      <w:fldChar w:fldCharType="end"/>
    </w:r>
  </w:p>
  <w:p w:rsidR="00D1795D" w:rsidRDefault="00D1795D" w:rsidP="000223C2">
    <w:pPr>
      <w:pStyle w:val="Footer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95D" w:rsidRDefault="00D1795D">
      <w:r>
        <w:separator/>
      </w:r>
    </w:p>
  </w:footnote>
  <w:footnote w:type="continuationSeparator" w:id="0">
    <w:p w:rsidR="00D1795D" w:rsidRDefault="00D179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 w:rsidP="00DA3F2D">
    <w:pPr>
      <w:pStyle w:val="Header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5D" w:rsidRDefault="00D1795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1E6A"/>
    <w:rsid w:val="000223C2"/>
    <w:rsid w:val="000828BB"/>
    <w:rsid w:val="00123473"/>
    <w:rsid w:val="00261E6A"/>
    <w:rsid w:val="00271D1D"/>
    <w:rsid w:val="0046733F"/>
    <w:rsid w:val="00484F1D"/>
    <w:rsid w:val="004C68D9"/>
    <w:rsid w:val="005045B4"/>
    <w:rsid w:val="005D5F77"/>
    <w:rsid w:val="00616316"/>
    <w:rsid w:val="00693AAA"/>
    <w:rsid w:val="0083413E"/>
    <w:rsid w:val="009C5F10"/>
    <w:rsid w:val="00A77B1C"/>
    <w:rsid w:val="00A942C6"/>
    <w:rsid w:val="00B4148A"/>
    <w:rsid w:val="00B67E82"/>
    <w:rsid w:val="00C2700B"/>
    <w:rsid w:val="00D1795D"/>
    <w:rsid w:val="00D84DCC"/>
    <w:rsid w:val="00DA3F2D"/>
    <w:rsid w:val="00E51A5C"/>
    <w:rsid w:val="00E57A96"/>
    <w:rsid w:val="00E80319"/>
    <w:rsid w:val="00F01E47"/>
    <w:rsid w:val="00F33648"/>
    <w:rsid w:val="00FC6B7D"/>
    <w:rsid w:val="00FF5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D1D"/>
    <w:pPr>
      <w:spacing w:after="200" w:line="276" w:lineRule="auto"/>
    </w:pPr>
    <w:rPr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F01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01E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270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rsid w:val="00C270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kern w:val="0"/>
      <w:sz w:val="18"/>
      <w:szCs w:val="18"/>
    </w:rPr>
  </w:style>
  <w:style w:type="character" w:styleId="PageNumber">
    <w:name w:val="page number"/>
    <w:basedOn w:val="DefaultParagraphFont"/>
    <w:uiPriority w:val="99"/>
    <w:rsid w:val="000223C2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header" Target="header3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footer" Target="footer3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23</TotalTime>
  <Pages>20</Pages>
  <Words>36</Words>
  <Characters>206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Bing Chen</dc:creator>
  <cp:keywords/>
  <dc:description/>
  <cp:lastModifiedBy>微软用户</cp:lastModifiedBy>
  <cp:revision>7</cp:revision>
  <cp:lastPrinted>2014-10-25T00:47:00Z</cp:lastPrinted>
  <dcterms:created xsi:type="dcterms:W3CDTF">2014-10-25T00:28:00Z</dcterms:created>
  <dcterms:modified xsi:type="dcterms:W3CDTF">2014-10-25T00:59:00Z</dcterms:modified>
</cp:coreProperties>
</file>